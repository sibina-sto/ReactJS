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92FF" w14:textId="7BFE8D3D" w:rsidR="005F4DA3" w:rsidRDefault="002303AA" w:rsidP="009B78F2">
      <w:pPr>
        <w:pStyle w:val="1"/>
        <w:jc w:val="center"/>
      </w:pPr>
      <w:r>
        <w:t xml:space="preserve">ReactJS </w:t>
      </w:r>
      <w:r w:rsidR="00A35BB2">
        <w:t>–</w:t>
      </w:r>
      <w:r>
        <w:t xml:space="preserve"> </w:t>
      </w:r>
      <w:r w:rsidR="00A35BB2">
        <w:t>User List</w:t>
      </w:r>
      <w:r>
        <w:t xml:space="preserve"> Workshop 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a9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a9"/>
          </w:rPr>
          <w:t>Software University</w:t>
        </w:r>
      </w:hyperlink>
    </w:p>
    <w:p w14:paraId="0EFDCC98" w14:textId="5A3BD16B" w:rsidR="005F4DA3" w:rsidRDefault="005F4DA3" w:rsidP="005F4DA3">
      <w:pPr>
        <w:pStyle w:val="2"/>
      </w:pPr>
      <w:r>
        <w:t>Task Requirements</w:t>
      </w:r>
    </w:p>
    <w:p w14:paraId="5ACFEDF0" w14:textId="6F0E3ADC" w:rsidR="005F4DA3" w:rsidRDefault="000645E5" w:rsidP="005F4DA3">
      <w:r>
        <w:t xml:space="preserve">Use the provided </w:t>
      </w:r>
      <w:r w:rsidR="007111CF" w:rsidRPr="007111CF">
        <w:rPr>
          <w:b/>
          <w:bCs/>
        </w:rPr>
        <w:t>html</w:t>
      </w:r>
      <w:r w:rsidR="007111CF">
        <w:t xml:space="preserve"> </w:t>
      </w:r>
      <w:r w:rsidR="007111CF" w:rsidRPr="007111CF">
        <w:rPr>
          <w:b/>
          <w:bCs/>
        </w:rPr>
        <w:t xml:space="preserve">structure </w:t>
      </w:r>
      <w:r w:rsidR="007111CF" w:rsidRPr="00D13372">
        <w:t>and</w:t>
      </w:r>
      <w:r w:rsidR="007111CF">
        <w:t xml:space="preserve">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 xml:space="preserve">the following </w:t>
      </w:r>
      <w:r w:rsidR="007111CF" w:rsidRPr="007111CF">
        <w:rPr>
          <w:rFonts w:cstheme="minorHAnsi"/>
          <w:color w:val="202124"/>
          <w:shd w:val="clear" w:color="auto" w:fill="FFFFFF"/>
        </w:rPr>
        <w:t>functionalities</w:t>
      </w:r>
      <w:r w:rsidR="005F4DA3">
        <w:t>:</w:t>
      </w:r>
    </w:p>
    <w:p w14:paraId="0FF4F107" w14:textId="77777777" w:rsidR="00B151E9" w:rsidRDefault="00B151E9" w:rsidP="005F4DA3"/>
    <w:p w14:paraId="787ED86E" w14:textId="5D29C7E7" w:rsidR="000645E5" w:rsidRDefault="00D13372" w:rsidP="00D35E04">
      <w:pPr>
        <w:pStyle w:val="3"/>
      </w:pPr>
      <w:r>
        <w:t>Create user</w:t>
      </w:r>
    </w:p>
    <w:p w14:paraId="26E6CFB9" w14:textId="0894008F" w:rsidR="00D13372" w:rsidRDefault="00D13372" w:rsidP="00D13372">
      <w:r>
        <w:t xml:space="preserve">Clicking on the </w:t>
      </w:r>
      <w:r w:rsidRPr="000F3652">
        <w:rPr>
          <w:b/>
          <w:bCs/>
        </w:rPr>
        <w:t>Add new user</w:t>
      </w:r>
      <w:r>
        <w:t xml:space="preserve"> button should display a form for creating </w:t>
      </w:r>
      <w:r w:rsidR="000F3652">
        <w:t>users.</w:t>
      </w:r>
    </w:p>
    <w:p w14:paraId="30E610A4" w14:textId="667A38D1" w:rsidR="000F3652" w:rsidRDefault="000F3652" w:rsidP="00D13372">
      <w:r w:rsidRPr="000F3652">
        <w:rPr>
          <w:noProof/>
        </w:rPr>
        <w:drawing>
          <wp:inline distT="0" distB="0" distL="0" distR="0" wp14:anchorId="3D5A18B0" wp14:editId="314CB2F5">
            <wp:extent cx="5972810" cy="2864485"/>
            <wp:effectExtent l="0" t="0" r="889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6B8" w14:textId="5E0C3103" w:rsidR="000A1101" w:rsidRDefault="000F3652" w:rsidP="00D13372">
      <w:r>
        <w:t xml:space="preserve">All fields must be filled </w:t>
      </w:r>
      <w:r w:rsidRPr="000A1101">
        <w:rPr>
          <w:b/>
          <w:bCs/>
        </w:rPr>
        <w:t>correctly</w:t>
      </w:r>
      <w:r>
        <w:t xml:space="preserve"> before sending the request. If any of the fields is not filled or it does not meet its </w:t>
      </w:r>
      <w:r w:rsidRPr="000F3652">
        <w:t>requirements</w:t>
      </w:r>
      <w:r w:rsidR="000A1101">
        <w:t xml:space="preserve">, the </w:t>
      </w:r>
      <w:r w:rsidR="000A1101" w:rsidRPr="000A1101">
        <w:rPr>
          <w:b/>
          <w:bCs/>
        </w:rPr>
        <w:t>[Save]</w:t>
      </w:r>
      <w:r w:rsidR="000A1101">
        <w:t xml:space="preserve"> </w:t>
      </w:r>
      <w:r w:rsidR="000A1101" w:rsidRPr="000A1101">
        <w:rPr>
          <w:b/>
          <w:bCs/>
        </w:rPr>
        <w:t>button</w:t>
      </w:r>
      <w:r w:rsidR="000A1101">
        <w:t xml:space="preserve"> should be </w:t>
      </w:r>
      <w:r w:rsidR="000A1101" w:rsidRPr="000A1101">
        <w:rPr>
          <w:b/>
          <w:bCs/>
        </w:rPr>
        <w:t>disabled</w:t>
      </w:r>
      <w:r w:rsidR="000A1101">
        <w:t xml:space="preserve"> and their </w:t>
      </w:r>
      <w:r w:rsidR="000A1101" w:rsidRPr="000A1101">
        <w:rPr>
          <w:b/>
          <w:bCs/>
        </w:rPr>
        <w:t>error messages</w:t>
      </w:r>
      <w:r w:rsidR="000A1101">
        <w:t xml:space="preserve"> should be visible.</w:t>
      </w:r>
    </w:p>
    <w:p w14:paraId="7081EB68" w14:textId="5AF506CB" w:rsidR="00D22151" w:rsidRDefault="00D22151" w:rsidP="00D22151">
      <w:pPr>
        <w:spacing w:before="120" w:line="240" w:lineRule="auto"/>
        <w:rPr>
          <w:noProof/>
          <w:lang w:val="bg-BG"/>
        </w:rPr>
      </w:pPr>
      <w:r>
        <w:rPr>
          <w:noProof/>
        </w:rPr>
        <w:t xml:space="preserve">Keep in mid that there are server validations while </w:t>
      </w:r>
      <w:r>
        <w:rPr>
          <w:b/>
          <w:bCs/>
          <w:noProof/>
        </w:rPr>
        <w:t>creating</w:t>
      </w:r>
      <w:r>
        <w:rPr>
          <w:noProof/>
        </w:rPr>
        <w:t xml:space="preserve"> or </w:t>
      </w:r>
      <w:r>
        <w:rPr>
          <w:b/>
          <w:bCs/>
          <w:noProof/>
        </w:rPr>
        <w:t>editing a</w:t>
      </w:r>
      <w:r>
        <w:rPr>
          <w:noProof/>
        </w:rPr>
        <w:t xml:space="preserve"> </w:t>
      </w:r>
      <w:r>
        <w:rPr>
          <w:b/>
          <w:bCs/>
          <w:noProof/>
        </w:rPr>
        <w:t>user</w:t>
      </w:r>
      <w:r>
        <w:rPr>
          <w:noProof/>
        </w:rPr>
        <w:t>:</w:t>
      </w:r>
    </w:p>
    <w:p w14:paraId="4330EEB1" w14:textId="7985D6C3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First Name</w:t>
      </w:r>
      <w:r>
        <w:rPr>
          <w:noProof/>
        </w:rPr>
        <w:t xml:space="preserve"> should be </w:t>
      </w:r>
      <w:r>
        <w:rPr>
          <w:b/>
          <w:noProof/>
        </w:rPr>
        <w:t>at least three characters</w:t>
      </w:r>
    </w:p>
    <w:p w14:paraId="5264E294" w14:textId="40C66146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Last name</w:t>
      </w:r>
      <w:r>
        <w:rPr>
          <w:noProof/>
        </w:rPr>
        <w:t xml:space="preserve"> should be </w:t>
      </w:r>
      <w:r>
        <w:rPr>
          <w:b/>
          <w:noProof/>
        </w:rPr>
        <w:t>at least three characters</w:t>
      </w:r>
    </w:p>
    <w:p w14:paraId="294A958E" w14:textId="2E5E8AE6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Email</w:t>
      </w:r>
      <w:r>
        <w:rPr>
          <w:noProof/>
        </w:rPr>
        <w:t xml:space="preserve"> should contain </w:t>
      </w:r>
      <w:r w:rsidRPr="00D22151">
        <w:rPr>
          <w:b/>
          <w:bCs/>
          <w:noProof/>
        </w:rPr>
        <w:t>@</w:t>
      </w:r>
      <w:r>
        <w:rPr>
          <w:noProof/>
        </w:rPr>
        <w:t xml:space="preserve"> with </w:t>
      </w:r>
      <w:r w:rsidRPr="00D22151">
        <w:rPr>
          <w:b/>
          <w:bCs/>
          <w:noProof/>
        </w:rPr>
        <w:t>atleast 3</w:t>
      </w:r>
      <w:r>
        <w:rPr>
          <w:noProof/>
        </w:rPr>
        <w:t xml:space="preserve"> character after it</w:t>
      </w:r>
    </w:p>
    <w:p w14:paraId="20F782E2" w14:textId="6E4BD5F1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ImageUrl</w:t>
      </w:r>
      <w:r>
        <w:rPr>
          <w:noProof/>
        </w:rPr>
        <w:t xml:space="preserve"> should </w:t>
      </w:r>
      <w:r>
        <w:rPr>
          <w:rFonts w:cstheme="minorHAnsi"/>
          <w:bCs/>
          <w:noProof/>
        </w:rPr>
        <w:t xml:space="preserve">should start with </w:t>
      </w:r>
      <w:r>
        <w:rPr>
          <w:rFonts w:cstheme="minorHAnsi"/>
          <w:b/>
          <w:noProof/>
        </w:rPr>
        <w:t>https://</w:t>
      </w:r>
      <w:r>
        <w:rPr>
          <w:rFonts w:cstheme="minorHAnsi"/>
          <w:bCs/>
          <w:noProof/>
        </w:rPr>
        <w:t>.</w:t>
      </w:r>
    </w:p>
    <w:p w14:paraId="4741C428" w14:textId="338F0257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 xml:space="preserve">Phone nubmer </w:t>
      </w:r>
      <w:r>
        <w:rPr>
          <w:noProof/>
        </w:rPr>
        <w:t xml:space="preserve">should start with </w:t>
      </w:r>
      <w:r w:rsidRPr="00D22151">
        <w:rPr>
          <w:b/>
          <w:bCs/>
          <w:noProof/>
        </w:rPr>
        <w:t>0</w:t>
      </w:r>
      <w:r>
        <w:rPr>
          <w:noProof/>
        </w:rPr>
        <w:t xml:space="preserve"> and be </w:t>
      </w:r>
      <w:r w:rsidRPr="00D22151">
        <w:rPr>
          <w:b/>
          <w:bCs/>
          <w:noProof/>
        </w:rPr>
        <w:t>10</w:t>
      </w:r>
      <w:r>
        <w:rPr>
          <w:noProof/>
        </w:rPr>
        <w:t xml:space="preserve"> characters</w:t>
      </w:r>
    </w:p>
    <w:p w14:paraId="410F13CA" w14:textId="3B442D43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Country</w:t>
      </w:r>
      <w:r>
        <w:rPr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two characters</w:t>
      </w:r>
    </w:p>
    <w:p w14:paraId="7A76FD61" w14:textId="5EAB207B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noProof/>
        </w:rPr>
        <w:t>The</w:t>
      </w:r>
      <w:r>
        <w:rPr>
          <w:b/>
          <w:noProof/>
        </w:rPr>
        <w:t xml:space="preserve"> City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three characters</w:t>
      </w:r>
    </w:p>
    <w:p w14:paraId="5CC14662" w14:textId="270D18A0" w:rsidR="00D22151" w:rsidRP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noProof/>
        </w:rPr>
        <w:t>The</w:t>
      </w:r>
      <w:r>
        <w:rPr>
          <w:b/>
          <w:noProof/>
        </w:rPr>
        <w:t xml:space="preserve"> Street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three characters</w:t>
      </w:r>
    </w:p>
    <w:p w14:paraId="41E359A4" w14:textId="0D5A5BDB" w:rsidR="00D22151" w:rsidRDefault="00D22151" w:rsidP="00D22151">
      <w:pPr>
        <w:pStyle w:val="ac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rFonts w:cstheme="minorHAnsi"/>
          <w:bCs/>
          <w:noProof/>
        </w:rPr>
        <w:t xml:space="preserve">The </w:t>
      </w:r>
      <w:r>
        <w:rPr>
          <w:rFonts w:cstheme="minorHAnsi"/>
          <w:b/>
          <w:noProof/>
        </w:rPr>
        <w:t>Street number</w:t>
      </w:r>
      <w:r>
        <w:rPr>
          <w:rFonts w:cstheme="minorHAnsi"/>
          <w:bCs/>
          <w:noProof/>
        </w:rPr>
        <w:t xml:space="preserve"> must be a number larger than </w:t>
      </w:r>
      <w:r w:rsidRPr="00D22151">
        <w:rPr>
          <w:rFonts w:cstheme="minorHAnsi"/>
          <w:b/>
          <w:noProof/>
        </w:rPr>
        <w:t>0</w:t>
      </w:r>
    </w:p>
    <w:p w14:paraId="14C1374E" w14:textId="77777777" w:rsidR="00D22151" w:rsidRDefault="00D22151" w:rsidP="00D13372"/>
    <w:p w14:paraId="79E2A5A1" w14:textId="001967A5" w:rsidR="000F3652" w:rsidRDefault="000A1101" w:rsidP="00D13372">
      <w:r w:rsidRPr="000A1101">
        <w:rPr>
          <w:noProof/>
        </w:rPr>
        <w:lastRenderedPageBreak/>
        <w:drawing>
          <wp:inline distT="0" distB="0" distL="0" distR="0" wp14:anchorId="2683C5A3" wp14:editId="27DA631F">
            <wp:extent cx="5972810" cy="2896870"/>
            <wp:effectExtent l="0" t="0" r="889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ADA05" w14:textId="77777777" w:rsidR="000A1101" w:rsidRDefault="000A1101" w:rsidP="000A1101">
      <w:r>
        <w:t xml:space="preserve">Otherwise send the following </w:t>
      </w:r>
      <w:r>
        <w:rPr>
          <w:b/>
          <w:bCs/>
        </w:rPr>
        <w:t>request</w:t>
      </w:r>
      <w:r>
        <w:t>:</w:t>
      </w:r>
    </w:p>
    <w:p w14:paraId="2E4ABAA6" w14:textId="77777777" w:rsidR="000A1101" w:rsidRDefault="000A1101" w:rsidP="000A110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POST</w:t>
      </w:r>
    </w:p>
    <w:p w14:paraId="03E73B10" w14:textId="6C7CA9A2" w:rsidR="000A1101" w:rsidRDefault="000A1101" w:rsidP="000A110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</w:t>
      </w:r>
    </w:p>
    <w:p w14:paraId="67F03DA5" w14:textId="77777777" w:rsidR="00D35E04" w:rsidRDefault="00D35E04" w:rsidP="00D35E04">
      <w:r>
        <w:t>The service expects a body with the following shape:</w:t>
      </w:r>
    </w:p>
    <w:p w14:paraId="0679CD6B" w14:textId="7777777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9CA399F" w14:textId="5FB7E13A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firstName,</w:t>
      </w:r>
    </w:p>
    <w:p w14:paraId="2B1AD63D" w14:textId="66F51E8C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lastName,</w:t>
      </w:r>
    </w:p>
    <w:p w14:paraId="64A1DB24" w14:textId="68AD6991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6DC63B7" w14:textId="5EFDA792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imageUrl,</w:t>
      </w:r>
    </w:p>
    <w:p w14:paraId="4DBE82DF" w14:textId="156D25C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phoneNumber,</w:t>
      </w:r>
    </w:p>
    <w:p w14:paraId="01DF8475" w14:textId="3C74C12E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address: {</w:t>
      </w:r>
    </w:p>
    <w:p w14:paraId="6623E85C" w14:textId="05BED01A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country,</w:t>
      </w:r>
    </w:p>
    <w:p w14:paraId="044229C0" w14:textId="19AACAEC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city,</w:t>
      </w:r>
    </w:p>
    <w:p w14:paraId="483780B2" w14:textId="75F76BB0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street,</w:t>
      </w:r>
    </w:p>
    <w:p w14:paraId="2FEB42F6" w14:textId="28F73D8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streetNumber</w:t>
      </w:r>
    </w:p>
    <w:p w14:paraId="30002A41" w14:textId="7E1057AD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}</w:t>
      </w:r>
    </w:p>
    <w:p w14:paraId="54007D7C" w14:textId="31DADEC8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69A9CE13" w14:textId="5D459D9B" w:rsidR="000A1101" w:rsidRDefault="00D35E04" w:rsidP="00D13372">
      <w:r>
        <w:t>Then the service will return the newly created record.</w:t>
      </w:r>
    </w:p>
    <w:p w14:paraId="52BC3D37" w14:textId="4BE2FBB5" w:rsidR="00913F91" w:rsidRPr="00D13372" w:rsidRDefault="00913F91" w:rsidP="00D13372">
      <w:r w:rsidRPr="00913F91">
        <w:rPr>
          <w:noProof/>
        </w:rPr>
        <w:lastRenderedPageBreak/>
        <w:drawing>
          <wp:inline distT="0" distB="0" distL="0" distR="0" wp14:anchorId="5DDF200D" wp14:editId="3839B2E0">
            <wp:extent cx="5972810" cy="2920365"/>
            <wp:effectExtent l="0" t="0" r="8890" b="0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A90" w14:textId="1505A3C4" w:rsidR="00D13372" w:rsidRDefault="00D13372" w:rsidP="00D35E04">
      <w:pPr>
        <w:pStyle w:val="3"/>
      </w:pPr>
      <w:r>
        <w:t>User info</w:t>
      </w:r>
    </w:p>
    <w:p w14:paraId="146849E8" w14:textId="605310E9" w:rsidR="00D35E04" w:rsidRDefault="00913F91" w:rsidP="00913F91">
      <w:r>
        <w:t xml:space="preserve">Clicking the </w:t>
      </w:r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i </w:t>
      </w:r>
      <w:r w:rsidRPr="00913F91">
        <w:rPr>
          <w:b/>
          <w:bCs/>
        </w:rPr>
        <w:t>]</w:t>
      </w:r>
      <w:r>
        <w:rPr>
          <w:b/>
          <w:bCs/>
        </w:rPr>
        <w:t xml:space="preserve"> </w:t>
      </w:r>
      <w:r>
        <w:t>button in the Actions section should display a window containing</w:t>
      </w:r>
      <w:r w:rsidR="006C19B0">
        <w:t xml:space="preserve"> the information for the selected user.</w:t>
      </w:r>
    </w:p>
    <w:p w14:paraId="6DBCA2B8" w14:textId="3F6AD901" w:rsidR="006C19B0" w:rsidRDefault="006C19B0" w:rsidP="00913F91">
      <w:pPr>
        <w:rPr>
          <w:lang w:val="bg-BG"/>
        </w:rPr>
      </w:pPr>
      <w:r w:rsidRPr="006C19B0">
        <w:rPr>
          <w:noProof/>
          <w:lang w:val="bg-BG"/>
        </w:rPr>
        <w:drawing>
          <wp:inline distT="0" distB="0" distL="0" distR="0" wp14:anchorId="04B3D2C1" wp14:editId="7524C7B1">
            <wp:extent cx="5972810" cy="2886710"/>
            <wp:effectExtent l="0" t="0" r="8890" b="8890"/>
            <wp:docPr id="38" name="Картина 3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0F5" w14:textId="7D1D5261" w:rsidR="006C19B0" w:rsidRDefault="006C19B0" w:rsidP="006C19B0">
      <w:r>
        <w:t xml:space="preserve">To retrieve the information, send the following </w:t>
      </w:r>
      <w:r>
        <w:rPr>
          <w:b/>
          <w:bCs/>
        </w:rPr>
        <w:t>request</w:t>
      </w:r>
      <w:r>
        <w:t>:</w:t>
      </w:r>
    </w:p>
    <w:p w14:paraId="4B584B1A" w14:textId="39AF9F89" w:rsidR="006C19B0" w:rsidRDefault="006C19B0" w:rsidP="006C19B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13C9F8" w14:textId="0584A52A" w:rsidR="006C19B0" w:rsidRPr="006C19B0" w:rsidRDefault="006C19B0" w:rsidP="006C19B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281499ED" w14:textId="0E20676C" w:rsidR="00D13372" w:rsidRDefault="00D13372" w:rsidP="00D35E04">
      <w:pPr>
        <w:pStyle w:val="3"/>
      </w:pPr>
      <w:r>
        <w:lastRenderedPageBreak/>
        <w:t>Edit user</w:t>
      </w:r>
    </w:p>
    <w:p w14:paraId="53D4D8B0" w14:textId="389FB674" w:rsidR="006C19B0" w:rsidRDefault="006C19B0" w:rsidP="006C19B0">
      <w:pPr>
        <w:rPr>
          <w:lang w:val="bg-BG"/>
        </w:rPr>
      </w:pPr>
      <w:r>
        <w:t xml:space="preserve">Clicking the </w:t>
      </w:r>
      <w:r w:rsidRPr="00913F91">
        <w:rPr>
          <w:b/>
          <w:bCs/>
        </w:rPr>
        <w:t>[</w:t>
      </w:r>
      <w:r>
        <w:rPr>
          <w:b/>
          <w:bCs/>
        </w:rPr>
        <w:t xml:space="preserve"> Edit</w:t>
      </w:r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913F91">
        <w:rPr>
          <w:b/>
          <w:bCs/>
        </w:rPr>
        <w:t>]</w:t>
      </w:r>
      <w:r>
        <w:rPr>
          <w:b/>
          <w:bCs/>
        </w:rPr>
        <w:t xml:space="preserve"> </w:t>
      </w:r>
      <w:r>
        <w:t xml:space="preserve">button in the Actions section should </w:t>
      </w:r>
      <w:r w:rsidR="00766F44">
        <w:t>display a form for editing the user information.</w:t>
      </w:r>
      <w:r w:rsidR="00766F44" w:rsidRPr="006C19B0">
        <w:rPr>
          <w:lang w:val="bg-BG"/>
        </w:rPr>
        <w:t xml:space="preserve"> </w:t>
      </w:r>
      <w:r w:rsidR="00766F44" w:rsidRPr="00766F44">
        <w:rPr>
          <w:noProof/>
          <w:lang w:val="bg-BG"/>
        </w:rPr>
        <w:drawing>
          <wp:inline distT="0" distB="0" distL="0" distR="0" wp14:anchorId="01ADE981" wp14:editId="07E3B164">
            <wp:extent cx="5972810" cy="2901315"/>
            <wp:effectExtent l="0" t="0" r="8890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F44" w:rsidRPr="00766F44">
        <w:rPr>
          <w:lang w:val="bg-BG"/>
        </w:rPr>
        <w:t xml:space="preserve"> </w:t>
      </w:r>
    </w:p>
    <w:p w14:paraId="62274E10" w14:textId="7E71E001" w:rsidR="00766F44" w:rsidRPr="00766F44" w:rsidRDefault="00766F44" w:rsidP="006C19B0">
      <w:r>
        <w:t>If the form is filled correctly send the following request:</w:t>
      </w:r>
    </w:p>
    <w:p w14:paraId="6714DEFE" w14:textId="5ED5AD16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26BB98CE" w14:textId="19877572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05E1EB36" w14:textId="77777777" w:rsidR="00766F44" w:rsidRDefault="00766F44" w:rsidP="00766F44">
      <w:r>
        <w:t>The service expects a body with the following shape:</w:t>
      </w:r>
    </w:p>
    <w:p w14:paraId="470917F6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2E90BB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firstName,</w:t>
      </w:r>
    </w:p>
    <w:p w14:paraId="0172382E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lastName,</w:t>
      </w:r>
    </w:p>
    <w:p w14:paraId="15E1FD01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9B3BD0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imageUrl,</w:t>
      </w:r>
    </w:p>
    <w:p w14:paraId="1F66595E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phoneNumber,</w:t>
      </w:r>
    </w:p>
    <w:p w14:paraId="347F3B5C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address: {</w:t>
      </w:r>
    </w:p>
    <w:p w14:paraId="10151034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country,</w:t>
      </w:r>
    </w:p>
    <w:p w14:paraId="131B5992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city,</w:t>
      </w:r>
    </w:p>
    <w:p w14:paraId="1B47FA7D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street,</w:t>
      </w:r>
    </w:p>
    <w:p w14:paraId="33615155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streetNumber</w:t>
      </w:r>
    </w:p>
    <w:p w14:paraId="377A09C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}</w:t>
      </w:r>
    </w:p>
    <w:p w14:paraId="5FD4E11A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4CC9C95" w14:textId="7B9664E3" w:rsidR="00766F44" w:rsidRDefault="00766F44" w:rsidP="00766F44">
      <w:r>
        <w:t>Then the service will return the newly modified record.</w:t>
      </w:r>
    </w:p>
    <w:p w14:paraId="0C2C56C8" w14:textId="77777777" w:rsidR="006C19B0" w:rsidRPr="006C19B0" w:rsidRDefault="006C19B0" w:rsidP="006C19B0"/>
    <w:p w14:paraId="31A0C53E" w14:textId="53A94EC7" w:rsidR="00D13372" w:rsidRDefault="00D13372" w:rsidP="00D35E04">
      <w:pPr>
        <w:pStyle w:val="3"/>
      </w:pPr>
      <w:r>
        <w:lastRenderedPageBreak/>
        <w:t>Delete user</w:t>
      </w:r>
    </w:p>
    <w:p w14:paraId="6D381427" w14:textId="53D384D2" w:rsidR="00766F44" w:rsidRDefault="00766F44" w:rsidP="00766F44">
      <w:pPr>
        <w:rPr>
          <w:lang w:val="bg-BG"/>
        </w:rPr>
      </w:pPr>
      <w:r>
        <w:t xml:space="preserve">Clicking the </w:t>
      </w:r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r w:rsidRPr="00766F44">
        <w:rPr>
          <w:rFonts w:cstheme="minorHAnsi"/>
          <w:b/>
          <w:bCs/>
        </w:rPr>
        <w:t>Delete</w:t>
      </w:r>
      <w:r w:rsidRPr="00766F44">
        <w:rPr>
          <w:rFonts w:ascii="Arabic Typesetting" w:hAnsi="Arabic Typesetting" w:cs="Arabic Typesetting"/>
          <w:b/>
          <w:bCs/>
        </w:rPr>
        <w:t xml:space="preserve"> </w:t>
      </w:r>
      <w:r w:rsidRPr="00913F91">
        <w:rPr>
          <w:b/>
          <w:bCs/>
        </w:rPr>
        <w:t>]</w:t>
      </w:r>
      <w:r>
        <w:rPr>
          <w:b/>
          <w:bCs/>
        </w:rPr>
        <w:t xml:space="preserve"> </w:t>
      </w:r>
      <w:r>
        <w:t xml:space="preserve">button in the Actions section should display a </w:t>
      </w:r>
      <w:r w:rsidRPr="00766F44">
        <w:t>confirmation window</w:t>
      </w:r>
      <w:r>
        <w:t>.</w:t>
      </w:r>
      <w:r w:rsidRPr="00766F44">
        <w:rPr>
          <w:noProof/>
        </w:rPr>
        <w:t xml:space="preserve"> </w:t>
      </w:r>
      <w:r w:rsidRPr="00766F44">
        <w:rPr>
          <w:noProof/>
          <w:lang w:val="bg-BG"/>
        </w:rPr>
        <w:drawing>
          <wp:inline distT="0" distB="0" distL="0" distR="0" wp14:anchorId="1EF551E9" wp14:editId="7125D7C5">
            <wp:extent cx="5972810" cy="2920365"/>
            <wp:effectExtent l="0" t="0" r="8890" b="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0B9" w14:textId="34337D35" w:rsidR="00766F44" w:rsidRDefault="00766F44" w:rsidP="00766F44">
      <w:r>
        <w:t xml:space="preserve">Clicking </w:t>
      </w:r>
      <w:r w:rsidR="00313262">
        <w:t xml:space="preserve">the </w:t>
      </w:r>
      <w:r w:rsidR="00313262" w:rsidRPr="00313262">
        <w:rPr>
          <w:b/>
          <w:bCs/>
        </w:rPr>
        <w:t>[ Save ]</w:t>
      </w:r>
      <w:r w:rsidR="00313262">
        <w:t xml:space="preserve"> button should send the following request</w:t>
      </w:r>
      <w:r>
        <w:t>:</w:t>
      </w:r>
    </w:p>
    <w:p w14:paraId="4CAA8A0E" w14:textId="1FEAD2C9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="00313262">
        <w:rPr>
          <w:b w:val="0"/>
          <w:bCs/>
        </w:rPr>
        <w:t>DELETE</w:t>
      </w:r>
    </w:p>
    <w:p w14:paraId="457F148D" w14:textId="77777777" w:rsidR="00766F44" w:rsidRPr="006C19B0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213FFAF1" w14:textId="0ECAC427" w:rsidR="00766F44" w:rsidRPr="00766F44" w:rsidRDefault="00313262" w:rsidP="00766F44">
      <w:r>
        <w:t>Then the record with the given id will be deleted.</w:t>
      </w:r>
    </w:p>
    <w:p w14:paraId="644A2568" w14:textId="324F4D12" w:rsidR="00D13372" w:rsidRDefault="00D13372" w:rsidP="00D35E04">
      <w:pPr>
        <w:pStyle w:val="3"/>
      </w:pPr>
      <w:r>
        <w:t xml:space="preserve">Search </w:t>
      </w:r>
    </w:p>
    <w:p w14:paraId="19D4F3E0" w14:textId="495B0172" w:rsidR="00B151E9" w:rsidRDefault="00B151E9" w:rsidP="00B151E9">
      <w:r>
        <w:t xml:space="preserve">By selecting a </w:t>
      </w:r>
      <w:r w:rsidRPr="00E87A5A">
        <w:rPr>
          <w:b/>
          <w:bCs/>
        </w:rPr>
        <w:t>search criterion</w:t>
      </w:r>
      <w:r>
        <w:t xml:space="preserve"> and typing in the search bar the </w:t>
      </w:r>
      <w:r w:rsidRPr="00E87A5A">
        <w:rPr>
          <w:b/>
          <w:bCs/>
        </w:rPr>
        <w:t>criteria</w:t>
      </w:r>
      <w:r>
        <w:t>, only the matching records should be visible</w:t>
      </w:r>
    </w:p>
    <w:p w14:paraId="3D524FA9" w14:textId="1155F2C3" w:rsidR="00B151E9" w:rsidRDefault="00B151E9" w:rsidP="00B151E9">
      <w:pPr>
        <w:rPr>
          <w:lang w:val="bg-BG"/>
        </w:rPr>
      </w:pPr>
      <w:r w:rsidRPr="00B151E9">
        <w:rPr>
          <w:noProof/>
          <w:lang w:val="bg-BG"/>
        </w:rPr>
        <w:lastRenderedPageBreak/>
        <w:drawing>
          <wp:inline distT="0" distB="0" distL="0" distR="0" wp14:anchorId="7E86691F" wp14:editId="79A22E4E">
            <wp:extent cx="5972810" cy="3033395"/>
            <wp:effectExtent l="0" t="0" r="8890" b="0"/>
            <wp:docPr id="44" name="Картина 44" descr="Картина, която съдържа текст, екранна снимка, монитор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, екранна снимка, монитор, закрито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233" cy="30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8335" w14:textId="77777777" w:rsidR="00B151E9" w:rsidRPr="00B151E9" w:rsidRDefault="00B151E9" w:rsidP="00B151E9"/>
    <w:p w14:paraId="3924DE04" w14:textId="4192FE6D" w:rsidR="00D13372" w:rsidRDefault="00D13372" w:rsidP="00D35E04">
      <w:pPr>
        <w:pStyle w:val="3"/>
      </w:pPr>
      <w:r>
        <w:t>Pagination</w:t>
      </w:r>
    </w:p>
    <w:p w14:paraId="3F3768B3" w14:textId="219E7E69" w:rsidR="002D14CD" w:rsidRDefault="002D14CD" w:rsidP="002D14CD">
      <w:r>
        <w:t>Selecting how many items a page must include, implement a pagination</w:t>
      </w:r>
    </w:p>
    <w:p w14:paraId="586434F2" w14:textId="6FBE1E28" w:rsidR="002D14CD" w:rsidRDefault="002D14CD" w:rsidP="002D14CD">
      <w:r w:rsidRPr="002D14CD">
        <w:rPr>
          <w:noProof/>
        </w:rPr>
        <w:drawing>
          <wp:inline distT="0" distB="0" distL="0" distR="0" wp14:anchorId="5651D526" wp14:editId="46B68AFD">
            <wp:extent cx="5972810" cy="2904490"/>
            <wp:effectExtent l="0" t="0" r="8890" b="0"/>
            <wp:docPr id="45" name="Картина 4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D3CC" w14:textId="301CCE11" w:rsidR="002D14CD" w:rsidRDefault="007D36A2" w:rsidP="002D14CD">
      <w:r>
        <w:t>If there are more records than the maximum items per page, a second page must become active.</w:t>
      </w:r>
    </w:p>
    <w:p w14:paraId="45EE9AD8" w14:textId="43CF76AB" w:rsidR="002D14CD" w:rsidRDefault="002D14CD" w:rsidP="002D14CD">
      <w:r w:rsidRPr="002D14CD">
        <w:rPr>
          <w:noProof/>
        </w:rPr>
        <w:lastRenderedPageBreak/>
        <w:drawing>
          <wp:inline distT="0" distB="0" distL="0" distR="0" wp14:anchorId="11738F57" wp14:editId="25880F42">
            <wp:extent cx="5972810" cy="2894965"/>
            <wp:effectExtent l="0" t="0" r="8890" b="635"/>
            <wp:docPr id="46" name="Картина 46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873" w14:textId="640DB55E" w:rsidR="00617BCC" w:rsidRDefault="00617BCC" w:rsidP="00617BCC">
      <w:pPr>
        <w:pStyle w:val="3"/>
      </w:pPr>
      <w:r>
        <w:t>Sorting</w:t>
      </w:r>
    </w:p>
    <w:p w14:paraId="7CF3C4EA" w14:textId="6C30C6BA" w:rsidR="00617BCC" w:rsidRDefault="00E87A5A" w:rsidP="00617BCC">
      <w:pPr>
        <w:rPr>
          <w:rFonts w:ascii="Arial" w:hAnsi="Arial" w:cs="Arial"/>
          <w:color w:val="202124"/>
          <w:shd w:val="clear" w:color="auto" w:fill="FFFFFF"/>
        </w:rPr>
      </w:pPr>
      <w:r>
        <w:t xml:space="preserve">Clicking on some of the main fields should </w:t>
      </w:r>
      <w:r w:rsidRPr="00E87A5A">
        <w:rPr>
          <w:b/>
          <w:bCs/>
        </w:rPr>
        <w:t>sort</w:t>
      </w:r>
      <w:r>
        <w:t xml:space="preserve"> the records in an 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ascending</w:t>
      </w:r>
      <w:r>
        <w:rPr>
          <w:rFonts w:ascii="Arial" w:hAnsi="Arial" w:cs="Arial"/>
          <w:color w:val="202124"/>
          <w:shd w:val="clear" w:color="auto" w:fill="FFFFFF"/>
        </w:rPr>
        <w:t xml:space="preserve"> or 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descending</w:t>
      </w:r>
      <w:r>
        <w:rPr>
          <w:rFonts w:ascii="Arial" w:hAnsi="Arial" w:cs="Arial"/>
          <w:color w:val="202124"/>
          <w:shd w:val="clear" w:color="auto" w:fill="FFFFFF"/>
        </w:rPr>
        <w:t xml:space="preserve"> order, depending on how many times it is clicked.</w:t>
      </w:r>
    </w:p>
    <w:p w14:paraId="2644BB1E" w14:textId="4B7EFD74" w:rsidR="00E87A5A" w:rsidRDefault="00E87A5A" w:rsidP="00617BC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Ascending by ‘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Last name’</w:t>
      </w:r>
      <w:r>
        <w:rPr>
          <w:rFonts w:ascii="Arial" w:hAnsi="Arial" w:cs="Arial"/>
          <w:color w:val="202124"/>
          <w:shd w:val="clear" w:color="auto" w:fill="FFFFFF"/>
        </w:rPr>
        <w:t>:</w:t>
      </w:r>
    </w:p>
    <w:p w14:paraId="0FB2FDF1" w14:textId="61CE1FF5" w:rsidR="00E87A5A" w:rsidRDefault="00E87A5A" w:rsidP="00617BCC">
      <w:r w:rsidRPr="00E87A5A">
        <w:rPr>
          <w:noProof/>
        </w:rPr>
        <w:drawing>
          <wp:inline distT="0" distB="0" distL="0" distR="0" wp14:anchorId="491C2637" wp14:editId="5437BC8E">
            <wp:extent cx="5972810" cy="2907030"/>
            <wp:effectExtent l="0" t="0" r="8890" b="7620"/>
            <wp:docPr id="2" name="Картина 2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B85" w14:textId="061E86E8" w:rsidR="00E87A5A" w:rsidRDefault="00E87A5A" w:rsidP="00617BCC">
      <w:r>
        <w:t>Descending by ‘</w:t>
      </w:r>
      <w:r w:rsidRPr="00E87A5A">
        <w:rPr>
          <w:b/>
          <w:bCs/>
        </w:rPr>
        <w:t>Last name’</w:t>
      </w:r>
      <w:r>
        <w:t>:</w:t>
      </w:r>
    </w:p>
    <w:p w14:paraId="5C2A1592" w14:textId="79AD1903" w:rsidR="00E87A5A" w:rsidRPr="00E87A5A" w:rsidRDefault="00E87A5A" w:rsidP="00617BCC">
      <w:r w:rsidRPr="00E87A5A">
        <w:rPr>
          <w:noProof/>
        </w:rPr>
        <w:lastRenderedPageBreak/>
        <w:drawing>
          <wp:inline distT="0" distB="0" distL="0" distR="0" wp14:anchorId="00A57723" wp14:editId="129E860D">
            <wp:extent cx="5972810" cy="2895600"/>
            <wp:effectExtent l="0" t="0" r="8890" b="0"/>
            <wp:docPr id="3" name="Картина 3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E0D1" w14:textId="3945BF12" w:rsidR="00AC00B9" w:rsidRDefault="00AC00B9" w:rsidP="00AC00B9">
      <w:pPr>
        <w:pStyle w:val="3"/>
      </w:pPr>
      <w:r>
        <w:t>Spinner</w:t>
      </w:r>
    </w:p>
    <w:p w14:paraId="43BFE32A" w14:textId="23ECA155" w:rsidR="00AC00B9" w:rsidRDefault="00AC00B9" w:rsidP="00AC00B9">
      <w:r>
        <w:t>While waiting a response from a request, a spinner should be displayed:</w:t>
      </w:r>
    </w:p>
    <w:p w14:paraId="47F5FD3D" w14:textId="79A79D19" w:rsidR="00AC00B9" w:rsidRPr="00AC00B9" w:rsidRDefault="00AC00B9" w:rsidP="00AC00B9">
      <w:r w:rsidRPr="00AC00B9">
        <w:rPr>
          <w:noProof/>
        </w:rPr>
        <w:drawing>
          <wp:inline distT="0" distB="0" distL="0" distR="0" wp14:anchorId="762147AC" wp14:editId="75C790EF">
            <wp:extent cx="5972810" cy="2900045"/>
            <wp:effectExtent l="0" t="0" r="8890" b="0"/>
            <wp:docPr id="51" name="Картина 51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Картина 51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B9">
        <w:t xml:space="preserve"> </w:t>
      </w:r>
    </w:p>
    <w:p w14:paraId="763DCE75" w14:textId="5FF33E4A" w:rsidR="007D36A2" w:rsidRDefault="007D36A2" w:rsidP="007D36A2">
      <w:pPr>
        <w:pStyle w:val="3"/>
      </w:pPr>
      <w:r>
        <w:t>Errors</w:t>
      </w:r>
    </w:p>
    <w:p w14:paraId="11A97DC5" w14:textId="6D1F7304" w:rsidR="007D36A2" w:rsidRDefault="007D36A2" w:rsidP="007D36A2">
      <w:r>
        <w:t>If a request failed, the following error should be displayed:</w:t>
      </w:r>
    </w:p>
    <w:p w14:paraId="6A8C48FA" w14:textId="79DE8137" w:rsidR="007D36A2" w:rsidRPr="007D36A2" w:rsidRDefault="00AC00B9" w:rsidP="007D36A2">
      <w:r w:rsidRPr="00AC00B9">
        <w:rPr>
          <w:noProof/>
        </w:rPr>
        <w:lastRenderedPageBreak/>
        <w:drawing>
          <wp:inline distT="0" distB="0" distL="0" distR="0" wp14:anchorId="68101BDB" wp14:editId="2D5A3A9E">
            <wp:extent cx="5972810" cy="2894965"/>
            <wp:effectExtent l="0" t="0" r="8890" b="63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4953" w14:textId="2CE9C510" w:rsidR="007D36A2" w:rsidRDefault="007D36A2" w:rsidP="007D36A2">
      <w:r>
        <w:t>If there are no records yet, the following error should be displayed:</w:t>
      </w:r>
    </w:p>
    <w:p w14:paraId="1F39B5D4" w14:textId="3F496C06" w:rsidR="007D36A2" w:rsidRPr="007D36A2" w:rsidRDefault="007D36A2" w:rsidP="007D36A2">
      <w:r w:rsidRPr="007D36A2">
        <w:rPr>
          <w:noProof/>
        </w:rPr>
        <w:drawing>
          <wp:inline distT="0" distB="0" distL="0" distR="0" wp14:anchorId="7EC1EC21" wp14:editId="03966B35">
            <wp:extent cx="5972810" cy="2907665"/>
            <wp:effectExtent l="0" t="0" r="8890" b="6985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FB0" w14:textId="498A7690" w:rsidR="007D36A2" w:rsidRDefault="007D36A2" w:rsidP="007D36A2">
      <w:r>
        <w:t>If there is no record matching the given search criterion the following error should be displayed:</w:t>
      </w:r>
    </w:p>
    <w:p w14:paraId="4356DB2A" w14:textId="1F82341C" w:rsidR="00AC00B9" w:rsidRPr="007D36A2" w:rsidRDefault="007D36A2" w:rsidP="007D36A2">
      <w:r w:rsidRPr="007D36A2">
        <w:rPr>
          <w:noProof/>
        </w:rPr>
        <w:lastRenderedPageBreak/>
        <w:drawing>
          <wp:inline distT="0" distB="0" distL="0" distR="0" wp14:anchorId="42C2892D" wp14:editId="1F19C3CA">
            <wp:extent cx="5972810" cy="2884170"/>
            <wp:effectExtent l="0" t="0" r="8890" b="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C6C3" w14:textId="0714328A" w:rsidR="00B10EF1" w:rsidRDefault="00B10EF1" w:rsidP="00B10EF1">
      <w:pPr>
        <w:pStyle w:val="2"/>
      </w:pPr>
      <w:r>
        <w:t>Initialize the App</w:t>
      </w:r>
    </w:p>
    <w:p w14:paraId="2CE395F3" w14:textId="0976135E" w:rsidR="00B10EF1" w:rsidRDefault="00B10EF1" w:rsidP="00B10EF1">
      <w:r>
        <w:t xml:space="preserve">Use the </w:t>
      </w:r>
      <w:r w:rsidRPr="00100C99">
        <w:rPr>
          <w:b/>
        </w:rPr>
        <w:t>"</w:t>
      </w:r>
      <w:r w:rsidR="008D562F">
        <w:rPr>
          <w:b/>
        </w:rPr>
        <w:t>npx create</w:t>
      </w:r>
      <w:r w:rsidRPr="00100C99">
        <w:rPr>
          <w:b/>
        </w:rPr>
        <w:t>-</w:t>
      </w:r>
      <w:r w:rsidR="008D562F">
        <w:rPr>
          <w:b/>
        </w:rPr>
        <w:t>react</w:t>
      </w:r>
      <w:r w:rsidRPr="00100C99">
        <w:rPr>
          <w:b/>
        </w:rPr>
        <w:t>-app</w:t>
      </w:r>
      <w:r w:rsidR="008D562F">
        <w:rPr>
          <w:b/>
        </w:rPr>
        <w:t xml:space="preserve"> </w:t>
      </w:r>
      <w:r w:rsidR="00A35BB2">
        <w:rPr>
          <w:b/>
        </w:rPr>
        <w:t>user-list-demo</w:t>
      </w:r>
      <w:r w:rsidRPr="00100C99">
        <w:rPr>
          <w:b/>
        </w:rPr>
        <w:t>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4" w:anchor="create-react-app--" w:history="1">
        <w:r w:rsidRPr="00507508">
          <w:rPr>
            <w:rStyle w:val="a9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3"/>
      </w:pPr>
      <w:r>
        <w:t>Server</w:t>
      </w:r>
    </w:p>
    <w:p w14:paraId="1C2C193C" w14:textId="483908F2" w:rsidR="00F344D3" w:rsidRDefault="00CE3276" w:rsidP="00F344D3">
      <w:pPr>
        <w:rPr>
          <w:b/>
        </w:rPr>
      </w:pPr>
      <w:r>
        <w:t xml:space="preserve">Use the provided server to </w:t>
      </w:r>
      <w:r w:rsidR="006B55C2">
        <w:t>make the needed requests</w:t>
      </w:r>
      <w:r>
        <w:t xml:space="preserve"> </w:t>
      </w:r>
      <w:r w:rsidR="006B55C2">
        <w:t xml:space="preserve">so you can </w:t>
      </w:r>
      <w:r w:rsidR="006B55C2" w:rsidRPr="006B55C2">
        <w:t>visualize</w:t>
      </w:r>
      <w:r w:rsidR="006B55C2">
        <w:t xml:space="preserve"> their results</w:t>
      </w:r>
      <w:r>
        <w:t xml:space="preserve"> into the </w:t>
      </w:r>
      <w:r w:rsidRPr="007111CF">
        <w:rPr>
          <w:b/>
          <w:bCs/>
        </w:rPr>
        <w:t>front-end</w:t>
      </w:r>
      <w:r>
        <w:t xml:space="preserve">. </w:t>
      </w:r>
      <w:r w:rsidR="006B55C2">
        <w:t>If you are</w:t>
      </w:r>
      <w:r w:rsidR="007111CF">
        <w:t xml:space="preserve"> </w:t>
      </w:r>
      <w:r w:rsidR="007111CF" w:rsidRPr="007111CF">
        <w:t>experiencing difficulties</w:t>
      </w:r>
      <w:r w:rsidR="007111CF">
        <w:t xml:space="preserve"> starting the server, need the right endpoints or see the expected request bodies, make sure to check its </w:t>
      </w:r>
      <w:r w:rsidR="007111CF" w:rsidRPr="007111CF">
        <w:rPr>
          <w:b/>
          <w:bCs/>
        </w:rPr>
        <w:t>documentation</w:t>
      </w:r>
      <w:r w:rsidR="007111CF">
        <w:t xml:space="preserve">: </w:t>
      </w:r>
      <w:hyperlink r:id="rId25" w:history="1">
        <w:r w:rsidR="007111CF" w:rsidRPr="007111CF">
          <w:rPr>
            <w:rStyle w:val="a9"/>
          </w:rPr>
          <w:t>https://github.com/MihailValkov/user-list-demo/blob/main/server/README.md</w:t>
        </w:r>
      </w:hyperlink>
    </w:p>
    <w:p w14:paraId="56708909" w14:textId="40D707D1" w:rsidR="00CE3276" w:rsidRDefault="0079192D" w:rsidP="0079192D">
      <w:pPr>
        <w:pStyle w:val="2"/>
      </w:pPr>
      <w:r>
        <w:t>Implementation</w:t>
      </w:r>
    </w:p>
    <w:p w14:paraId="2BD5D8BE" w14:textId="6967297C" w:rsidR="00CF115D" w:rsidRPr="006B55C2" w:rsidRDefault="00CE3276" w:rsidP="006B55C2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example. If at some point something is not right, be free to check the structure for each element </w:t>
      </w:r>
      <w:r w:rsidR="006B55C2">
        <w:rPr>
          <w:bCs/>
        </w:rPr>
        <w:t xml:space="preserve">style for each element from the provided </w:t>
      </w:r>
      <w:hyperlink r:id="rId26" w:history="1">
        <w:r w:rsidR="006B55C2" w:rsidRPr="00AC00B9">
          <w:rPr>
            <w:rStyle w:val="a9"/>
            <w:bCs/>
          </w:rPr>
          <w:t>github link</w:t>
        </w:r>
      </w:hyperlink>
      <w:r w:rsidR="006B55C2">
        <w:rPr>
          <w:bCs/>
        </w:rPr>
        <w:t xml:space="preserve"> for the demo</w:t>
      </w:r>
      <w:r>
        <w:rPr>
          <w:bCs/>
        </w:rPr>
        <w:t>.</w:t>
      </w:r>
      <w:r w:rsidR="000645E5">
        <w:rPr>
          <w:bCs/>
        </w:rPr>
        <w:t xml:space="preserve"> </w:t>
      </w:r>
    </w:p>
    <w:sectPr w:rsidR="00CF115D" w:rsidRPr="006B55C2">
      <w:footerReference w:type="default" r:id="rId2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CD38D" w14:textId="77777777" w:rsidR="00AC7832" w:rsidRDefault="00AC7832" w:rsidP="004A2906">
      <w:pPr>
        <w:spacing w:before="0" w:after="0" w:line="240" w:lineRule="auto"/>
      </w:pPr>
      <w:r>
        <w:separator/>
      </w:r>
    </w:p>
  </w:endnote>
  <w:endnote w:type="continuationSeparator" w:id="0">
    <w:p w14:paraId="1C31082D" w14:textId="77777777" w:rsidR="00AC7832" w:rsidRDefault="00AC7832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abic Typesetting">
    <w:altName w:val="Arabic Typesetting"/>
    <w:charset w:val="B2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DF9E6" w14:textId="77777777" w:rsidR="004A2906" w:rsidRPr="00AC77AD" w:rsidRDefault="004A2906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A91FA" w14:textId="77777777" w:rsidR="00AC7832" w:rsidRDefault="00AC7832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379539D" w14:textId="77777777" w:rsidR="00AC7832" w:rsidRDefault="00AC7832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862367">
    <w:abstractNumId w:val="8"/>
  </w:num>
  <w:num w:numId="2" w16cid:durableId="1081373404">
    <w:abstractNumId w:val="4"/>
  </w:num>
  <w:num w:numId="3" w16cid:durableId="1321959064">
    <w:abstractNumId w:val="14"/>
  </w:num>
  <w:num w:numId="4" w16cid:durableId="640379488">
    <w:abstractNumId w:val="15"/>
  </w:num>
  <w:num w:numId="5" w16cid:durableId="262694188">
    <w:abstractNumId w:val="11"/>
  </w:num>
  <w:num w:numId="6" w16cid:durableId="133111214">
    <w:abstractNumId w:val="2"/>
  </w:num>
  <w:num w:numId="7" w16cid:durableId="1539509096">
    <w:abstractNumId w:val="10"/>
  </w:num>
  <w:num w:numId="8" w16cid:durableId="515659862">
    <w:abstractNumId w:val="0"/>
  </w:num>
  <w:num w:numId="9" w16cid:durableId="1851093264">
    <w:abstractNumId w:val="6"/>
  </w:num>
  <w:num w:numId="10" w16cid:durableId="1130905333">
    <w:abstractNumId w:val="18"/>
  </w:num>
  <w:num w:numId="11" w16cid:durableId="513305524">
    <w:abstractNumId w:val="19"/>
  </w:num>
  <w:num w:numId="12" w16cid:durableId="510803657">
    <w:abstractNumId w:val="12"/>
  </w:num>
  <w:num w:numId="13" w16cid:durableId="1617256441">
    <w:abstractNumId w:val="9"/>
  </w:num>
  <w:num w:numId="14" w16cid:durableId="1932860215">
    <w:abstractNumId w:val="13"/>
  </w:num>
  <w:num w:numId="15" w16cid:durableId="648093841">
    <w:abstractNumId w:val="20"/>
  </w:num>
  <w:num w:numId="16" w16cid:durableId="2050448922">
    <w:abstractNumId w:val="17"/>
  </w:num>
  <w:num w:numId="17" w16cid:durableId="1371884666">
    <w:abstractNumId w:val="5"/>
  </w:num>
  <w:num w:numId="18" w16cid:durableId="593435097">
    <w:abstractNumId w:val="7"/>
  </w:num>
  <w:num w:numId="19" w16cid:durableId="1713536314">
    <w:abstractNumId w:val="3"/>
  </w:num>
  <w:num w:numId="20" w16cid:durableId="2041347664">
    <w:abstractNumId w:val="16"/>
  </w:num>
  <w:num w:numId="21" w16cid:durableId="1622616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0A1101"/>
    <w:rsid w:val="000F3652"/>
    <w:rsid w:val="001377DB"/>
    <w:rsid w:val="001965C8"/>
    <w:rsid w:val="002303AA"/>
    <w:rsid w:val="002A4226"/>
    <w:rsid w:val="002D14CD"/>
    <w:rsid w:val="00313262"/>
    <w:rsid w:val="003B7817"/>
    <w:rsid w:val="003F3327"/>
    <w:rsid w:val="0040060F"/>
    <w:rsid w:val="004A2906"/>
    <w:rsid w:val="00520BB2"/>
    <w:rsid w:val="00585C64"/>
    <w:rsid w:val="005936F7"/>
    <w:rsid w:val="005F4DA3"/>
    <w:rsid w:val="00617BCC"/>
    <w:rsid w:val="006A3611"/>
    <w:rsid w:val="006B55C2"/>
    <w:rsid w:val="006C19B0"/>
    <w:rsid w:val="00701C47"/>
    <w:rsid w:val="007111CF"/>
    <w:rsid w:val="00726417"/>
    <w:rsid w:val="00766F44"/>
    <w:rsid w:val="00791404"/>
    <w:rsid w:val="0079192D"/>
    <w:rsid w:val="007B776B"/>
    <w:rsid w:val="007D36A2"/>
    <w:rsid w:val="00820919"/>
    <w:rsid w:val="008227DB"/>
    <w:rsid w:val="00823497"/>
    <w:rsid w:val="008619FB"/>
    <w:rsid w:val="008D562F"/>
    <w:rsid w:val="00913F91"/>
    <w:rsid w:val="00935B15"/>
    <w:rsid w:val="00973B10"/>
    <w:rsid w:val="009801CC"/>
    <w:rsid w:val="00983EC7"/>
    <w:rsid w:val="00987967"/>
    <w:rsid w:val="009B78F2"/>
    <w:rsid w:val="009C05D6"/>
    <w:rsid w:val="00A00678"/>
    <w:rsid w:val="00A31AB4"/>
    <w:rsid w:val="00A35BB2"/>
    <w:rsid w:val="00AC00B9"/>
    <w:rsid w:val="00AC7832"/>
    <w:rsid w:val="00B10EF1"/>
    <w:rsid w:val="00B151E9"/>
    <w:rsid w:val="00BC2884"/>
    <w:rsid w:val="00C50061"/>
    <w:rsid w:val="00CB46C2"/>
    <w:rsid w:val="00CE3276"/>
    <w:rsid w:val="00CF115D"/>
    <w:rsid w:val="00D13372"/>
    <w:rsid w:val="00D22151"/>
    <w:rsid w:val="00D35E04"/>
    <w:rsid w:val="00DA1E68"/>
    <w:rsid w:val="00E17B9F"/>
    <w:rsid w:val="00E87A5A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af0">
    <w:name w:val="Title"/>
    <w:aliases w:val="Example Test Caption"/>
    <w:basedOn w:val="a"/>
    <w:next w:val="a"/>
    <w:link w:val="af1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af1">
    <w:name w:val="Заглавие Знак"/>
    <w:aliases w:val="Example Test Caption Знак"/>
    <w:basedOn w:val="a0"/>
    <w:link w:val="af0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af2">
    <w:name w:val="Unresolved Mention"/>
    <w:basedOn w:val="a0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MihailValkov/user-list-dem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MihailValkov/user-list-demo/blob/main/server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facebook/create-react-ap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6.png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0</TotalTime>
  <Pages>10</Pages>
  <Words>590</Words>
  <Characters>3720</Characters>
  <Application>Microsoft Office Word</Application>
  <DocSecurity>0</DocSecurity>
  <Lines>31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Sibina Stoyanova</cp:lastModifiedBy>
  <cp:revision>2</cp:revision>
  <dcterms:created xsi:type="dcterms:W3CDTF">2022-11-03T09:45:00Z</dcterms:created>
  <dcterms:modified xsi:type="dcterms:W3CDTF">2022-11-03T09:45:00Z</dcterms:modified>
</cp:coreProperties>
</file>